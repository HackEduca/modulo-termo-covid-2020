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00352C" w14:paraId="0BC04B3C" w14:textId="77777777" w:rsidTr="00A31A5B">
        <w:tc>
          <w:tcPr>
            <w:tcW w:w="5395" w:type="dxa"/>
          </w:tcPr>
          <w:p w14:paraId="445F7DA8" w14:textId="7BAF28F3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237" w:type="dxa"/>
          </w:tcPr>
          <w:p w14:paraId="1E645FEA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28E32B3D" w14:textId="77777777" w:rsidTr="00A31A5B">
        <w:trPr>
          <w:trHeight w:val="2719"/>
        </w:trPr>
        <w:tc>
          <w:tcPr>
            <w:tcW w:w="5395" w:type="dxa"/>
          </w:tcPr>
          <w:p w14:paraId="6B12EB40" w14:textId="09C2FA6D" w:rsidR="00A81248" w:rsidRPr="00E21878" w:rsidRDefault="00E21878" w:rsidP="00E21878">
            <w:pPr>
              <w:pStyle w:val="Ttulo1"/>
              <w:rPr>
                <w:noProof/>
                <w:sz w:val="72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0B0F8EF6" wp14:editId="6A08DC8D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-72390</wp:posOffset>
                  </wp:positionV>
                  <wp:extent cx="2266950" cy="2315702"/>
                  <wp:effectExtent l="0" t="0" r="0" b="889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3" r="17123" b="18618"/>
                          <a:stretch/>
                        </pic:blipFill>
                        <pic:spPr bwMode="auto">
                          <a:xfrm>
                            <a:off x="0" y="0"/>
                            <a:ext cx="2266950" cy="2315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37" w:type="dxa"/>
          </w:tcPr>
          <w:p w14:paraId="4FD7E7C4" w14:textId="77777777" w:rsidR="00A81248" w:rsidRPr="00E21878" w:rsidRDefault="00A81248" w:rsidP="00E21878">
            <w:pPr>
              <w:rPr>
                <w:noProof/>
                <w:sz w:val="72"/>
                <w:szCs w:val="28"/>
              </w:rPr>
            </w:pPr>
          </w:p>
        </w:tc>
      </w:tr>
      <w:tr w:rsidR="00A81248" w:rsidRPr="0000352C" w14:paraId="0C749B49" w14:textId="77777777" w:rsidTr="00A31A5B">
        <w:trPr>
          <w:trHeight w:val="8865"/>
        </w:trPr>
        <w:tc>
          <w:tcPr>
            <w:tcW w:w="5395" w:type="dxa"/>
          </w:tcPr>
          <w:p w14:paraId="2DFE7F41" w14:textId="57F1DF8F" w:rsidR="00A81248" w:rsidRPr="0000352C" w:rsidRDefault="00A81248">
            <w:pPr>
              <w:rPr>
                <w:noProof/>
              </w:rPr>
            </w:pPr>
            <w:r w:rsidRPr="0000352C">
              <w:rPr>
                <w:noProof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2E86D78" wp14:editId="4FCF5F00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ángu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98255E" id="Grupo 1" o:spid="_x0000_s1026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1764AE04" w14:textId="5BE9287E" w:rsidR="00A81248" w:rsidRPr="0000352C" w:rsidRDefault="00695FDD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061E80" wp14:editId="5E7F21D0">
                      <wp:simplePos x="0" y="0"/>
                      <wp:positionH relativeFrom="column">
                        <wp:posOffset>-4076878</wp:posOffset>
                      </wp:positionH>
                      <wp:positionV relativeFrom="paragraph">
                        <wp:posOffset>947703</wp:posOffset>
                      </wp:positionV>
                      <wp:extent cx="8135341" cy="1353965"/>
                      <wp:effectExtent l="2552383" t="0" r="2589847" b="0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869047">
                                <a:off x="0" y="0"/>
                                <a:ext cx="8135341" cy="13539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B20FC6D" w14:textId="33670EE8" w:rsidR="00695FDD" w:rsidRPr="00E21878" w:rsidRDefault="00E21878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</w:pPr>
                                  <w:r w:rsidRPr="00E21878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  <w:t>TEMO-COVID 20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061E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position:absolute;margin-left:-321pt;margin-top:74.6pt;width:640.6pt;height:106.6pt;rotation:-298292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" filled="f" stroked="f" strokeweight="1pt">
                      <v:stroke miterlimit="4"/>
                      <v:textbox inset="4pt,4pt,4pt,4pt">
                        <w:txbxContent>
                          <w:p w14:paraId="2B20FC6D" w14:textId="33670EE8" w:rsidR="00695FDD" w:rsidRPr="00E21878" w:rsidRDefault="00E2187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</w:pPr>
                            <w:r w:rsidRPr="00E21878"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  <w:t>TEMO-COVID 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81248" w:rsidRPr="0000352C" w14:paraId="3B181FBE" w14:textId="77777777" w:rsidTr="00A31A5B">
        <w:trPr>
          <w:trHeight w:val="1299"/>
        </w:trPr>
        <w:tc>
          <w:tcPr>
            <w:tcW w:w="5395" w:type="dxa"/>
          </w:tcPr>
          <w:p w14:paraId="7075EC19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5CC98C4C" w14:textId="1AC3481C" w:rsidR="00A81248" w:rsidRPr="00695FDD" w:rsidRDefault="00695FDD" w:rsidP="00695FDD">
            <w:pPr>
              <w:pStyle w:val="Ttulo2"/>
              <w:ind w:left="20" w:hanging="20"/>
              <w:rPr>
                <w:noProof/>
                <w:sz w:val="64"/>
                <w:szCs w:val="6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703E8E2" wp14:editId="394B1804">
                  <wp:simplePos x="0" y="0"/>
                  <wp:positionH relativeFrom="margin">
                    <wp:posOffset>-68253</wp:posOffset>
                  </wp:positionH>
                  <wp:positionV relativeFrom="margin">
                    <wp:posOffset>613</wp:posOffset>
                  </wp:positionV>
                  <wp:extent cx="3242574" cy="967521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969" cy="967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B361D1" w14:textId="77777777" w:rsidR="00695FDD" w:rsidRDefault="00695FDD" w:rsidP="00695FDD">
      <w:pPr>
        <w:jc w:val="center"/>
        <w:rPr>
          <w:noProof/>
        </w:rPr>
      </w:pPr>
    </w:p>
    <w:p w14:paraId="32570C89" w14:textId="6D1BBE81" w:rsidR="00695FDD" w:rsidRDefault="00695FDD" w:rsidP="00695FDD">
      <w:pPr>
        <w:rPr>
          <w:noProof/>
        </w:rPr>
      </w:pPr>
    </w:p>
    <w:p w14:paraId="5C68561E" w14:textId="29BCB576" w:rsidR="005D0F98" w:rsidRDefault="005D0F98" w:rsidP="00695FDD">
      <w:pPr>
        <w:rPr>
          <w:noProof/>
        </w:rPr>
      </w:pPr>
    </w:p>
    <w:p w14:paraId="478A2D4F" w14:textId="1AF90771" w:rsidR="005D0F98" w:rsidRDefault="005D0F98" w:rsidP="00695FDD">
      <w:pPr>
        <w:rPr>
          <w:noProof/>
        </w:rPr>
      </w:pPr>
    </w:p>
    <w:p w14:paraId="5E9F486D" w14:textId="1FAA574A" w:rsidR="005D0F98" w:rsidRDefault="005D0F98" w:rsidP="00695FDD">
      <w:pPr>
        <w:rPr>
          <w:noProof/>
        </w:rPr>
      </w:pPr>
    </w:p>
    <w:p w14:paraId="327931A1" w14:textId="77777777" w:rsidR="000E60EA" w:rsidRDefault="000E60EA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30A0C8D1" w14:textId="48BDBFF0" w:rsidR="000E60EA" w:rsidRDefault="000E60EA" w:rsidP="000E60EA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MÓDULO TERMO COVID 20</w:t>
      </w:r>
    </w:p>
    <w:p w14:paraId="5B8642CE" w14:textId="77777777" w:rsidR="000E60EA" w:rsidRDefault="000E60EA" w:rsidP="000E60EA">
      <w:pPr>
        <w:ind w:left="284"/>
        <w:jc w:val="center"/>
        <w:rPr>
          <w:rFonts w:ascii="Arial" w:hAnsi="Arial" w:cs="Arial"/>
          <w:noProof/>
          <w:sz w:val="28"/>
          <w:szCs w:val="28"/>
        </w:rPr>
      </w:pPr>
    </w:p>
    <w:p w14:paraId="64E3759E" w14:textId="50263719" w:rsidR="005D0F98" w:rsidRDefault="000E60EA" w:rsidP="001E14EF">
      <w:pPr>
        <w:tabs>
          <w:tab w:val="left" w:pos="9781"/>
        </w:tabs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  <w:r w:rsidRPr="000E60EA">
        <w:rPr>
          <w:rFonts w:ascii="Arial" w:hAnsi="Arial" w:cs="Arial"/>
          <w:noProof/>
          <w:sz w:val="28"/>
          <w:szCs w:val="28"/>
        </w:rPr>
        <w:t>El presente documento se encarga de dar a conocer el proyecto TERMO COVID 20;</w:t>
      </w:r>
      <w:r>
        <w:rPr>
          <w:rFonts w:ascii="Arial" w:hAnsi="Arial" w:cs="Arial"/>
          <w:noProof/>
          <w:sz w:val="28"/>
          <w:szCs w:val="28"/>
        </w:rPr>
        <w:t xml:space="preserve"> que se encarga de medir la temperatura coorporal de la personal planteada como protocolo para prevenir el contagio del virus COVID 19 en lugares muy recurrentes por la </w:t>
      </w:r>
      <w:r w:rsidR="00ED58EE">
        <w:rPr>
          <w:rFonts w:ascii="Arial" w:hAnsi="Arial" w:cs="Arial"/>
          <w:noProof/>
          <w:sz w:val="28"/>
          <w:szCs w:val="28"/>
        </w:rPr>
        <w:t>personas</w:t>
      </w:r>
      <w:r>
        <w:rPr>
          <w:rFonts w:ascii="Arial" w:hAnsi="Arial" w:cs="Arial"/>
          <w:noProof/>
          <w:sz w:val="28"/>
          <w:szCs w:val="28"/>
        </w:rPr>
        <w:t>.</w:t>
      </w:r>
    </w:p>
    <w:p w14:paraId="4956B038" w14:textId="1DB34078" w:rsidR="000E60EA" w:rsidRDefault="000E60EA" w:rsidP="000E60EA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</w:p>
    <w:p w14:paraId="3274B338" w14:textId="7490A47B" w:rsidR="000E60EA" w:rsidRDefault="000E60EA" w:rsidP="001E14EF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El proyecto TERMO COVID 20, es un modulo de medición de temperatura coorporal a distancia ubicado en punto</w:t>
      </w:r>
      <w:r w:rsidR="00ED58EE">
        <w:rPr>
          <w:rFonts w:ascii="Arial" w:hAnsi="Arial" w:cs="Arial"/>
          <w:noProof/>
          <w:sz w:val="28"/>
          <w:szCs w:val="28"/>
        </w:rPr>
        <w:t>s</w:t>
      </w:r>
      <w:r>
        <w:rPr>
          <w:rFonts w:ascii="Arial" w:hAnsi="Arial" w:cs="Arial"/>
          <w:noProof/>
          <w:sz w:val="28"/>
          <w:szCs w:val="28"/>
        </w:rPr>
        <w:t xml:space="preserve"> de entrada a lugares de comercio o laborales, con conectividad WiFi de recepción y envio de datos a la nube (CLOUD) en tiempo real. </w:t>
      </w:r>
      <w:r w:rsidR="001E14EF"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t>El modulo TERMO COVID 20 esta equipada con los siguientes componentes:</w:t>
      </w:r>
    </w:p>
    <w:p w14:paraId="51C2A173" w14:textId="77777777" w:rsidR="000E60EA" w:rsidRDefault="000E60EA" w:rsidP="000E60EA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</w:p>
    <w:p w14:paraId="4E6698FB" w14:textId="16930371" w:rsidR="000E60EA" w:rsidRDefault="000E60EA" w:rsidP="00783D6D">
      <w:pPr>
        <w:spacing w:line="360" w:lineRule="auto"/>
        <w:ind w:left="3119" w:right="679" w:hanging="2552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Modulo Node MCU:</w:t>
      </w:r>
      <w:r w:rsidR="00783D6D" w:rsidRPr="00783D6D">
        <w:rPr>
          <w:rFonts w:ascii="Arial" w:hAnsi="Arial" w:cs="Arial"/>
          <w:noProof/>
          <w:sz w:val="28"/>
          <w:szCs w:val="28"/>
        </w:rPr>
        <w:t xml:space="preserve"> En un módulo de desarrollo para Internet de las cosas (IoT) que permite conectar</w:t>
      </w:r>
      <w:r w:rsidR="001E14EF">
        <w:rPr>
          <w:rFonts w:ascii="Arial" w:hAnsi="Arial" w:cs="Arial"/>
          <w:noProof/>
          <w:sz w:val="28"/>
          <w:szCs w:val="28"/>
        </w:rPr>
        <w:t xml:space="preserve"> objetos</w:t>
      </w:r>
      <w:r w:rsidR="00783D6D" w:rsidRPr="00783D6D">
        <w:rPr>
          <w:rFonts w:ascii="Arial" w:hAnsi="Arial" w:cs="Arial"/>
          <w:noProof/>
          <w:sz w:val="28"/>
          <w:szCs w:val="28"/>
        </w:rPr>
        <w:t xml:space="preserve"> a Internet por Wifi.</w:t>
      </w:r>
    </w:p>
    <w:p w14:paraId="7BCF1A14" w14:textId="3334588E" w:rsidR="000E60EA" w:rsidRDefault="000E60EA" w:rsidP="001E14EF">
      <w:pPr>
        <w:spacing w:line="360" w:lineRule="auto"/>
        <w:ind w:left="567" w:right="679"/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FBF5E8" wp14:editId="006BB9E3">
            <wp:extent cx="2593340" cy="1530688"/>
            <wp:effectExtent l="0" t="0" r="0" b="0"/>
            <wp:docPr id="10" name="Imagen 10" descr="NodeMCU Lua V3 ESP8266 WIFI with CH340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NodeMCU Lua V3 ESP8266 WIFI with CH340C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6" b="21477"/>
                    <a:stretch/>
                  </pic:blipFill>
                  <pic:spPr bwMode="auto">
                    <a:xfrm>
                      <a:off x="0" y="0"/>
                      <a:ext cx="2594345" cy="153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F93E4" w14:textId="20B97F60" w:rsidR="000E60EA" w:rsidRDefault="000E60EA" w:rsidP="00695FDD">
      <w:pPr>
        <w:rPr>
          <w:rFonts w:ascii="Arial" w:hAnsi="Arial" w:cs="Arial"/>
          <w:noProof/>
          <w:sz w:val="28"/>
          <w:szCs w:val="28"/>
        </w:rPr>
      </w:pPr>
    </w:p>
    <w:p w14:paraId="07584EC9" w14:textId="688895E3" w:rsidR="000E60EA" w:rsidRDefault="00B26745" w:rsidP="00783D6D">
      <w:pPr>
        <w:spacing w:line="360" w:lineRule="auto"/>
        <w:ind w:left="4395" w:right="679" w:hanging="3828"/>
        <w:jc w:val="both"/>
        <w:rPr>
          <w:rFonts w:ascii="Arial" w:hAnsi="Arial" w:cs="Arial"/>
          <w:noProof/>
          <w:sz w:val="28"/>
          <w:szCs w:val="28"/>
        </w:rPr>
      </w:pPr>
      <w:hyperlink r:id="rId13" w:anchor="position=1&amp;type=item&amp;tracking_id=61846c97-ede4-4d84-82c6-a1dfcabe0441" w:history="1">
        <w:r w:rsidR="000E60EA" w:rsidRPr="000E60EA">
          <w:rPr>
            <w:rFonts w:ascii="Arial" w:hAnsi="Arial" w:cs="Arial"/>
            <w:noProof/>
            <w:sz w:val="28"/>
            <w:szCs w:val="28"/>
          </w:rPr>
          <w:t>Sensor</w:t>
        </w:r>
        <w:r w:rsidR="000E60EA">
          <w:rPr>
            <w:rFonts w:ascii="Arial" w:hAnsi="Arial" w:cs="Arial"/>
            <w:noProof/>
            <w:sz w:val="28"/>
            <w:szCs w:val="28"/>
          </w:rPr>
          <w:t xml:space="preserve"> </w:t>
        </w:r>
        <w:r w:rsidR="000E60EA" w:rsidRPr="000E60EA">
          <w:rPr>
            <w:rFonts w:ascii="Arial" w:hAnsi="Arial" w:cs="Arial"/>
            <w:noProof/>
            <w:sz w:val="28"/>
            <w:szCs w:val="28"/>
          </w:rPr>
          <w:t>Infrarrojo M</w:t>
        </w:r>
        <w:r w:rsidR="00783D6D">
          <w:rPr>
            <w:rFonts w:ascii="Arial" w:hAnsi="Arial" w:cs="Arial"/>
            <w:noProof/>
            <w:sz w:val="28"/>
            <w:szCs w:val="28"/>
          </w:rPr>
          <w:t>LX</w:t>
        </w:r>
        <w:r w:rsidR="000E60EA" w:rsidRPr="000E60EA">
          <w:rPr>
            <w:rFonts w:ascii="Arial" w:hAnsi="Arial" w:cs="Arial"/>
            <w:noProof/>
            <w:sz w:val="28"/>
            <w:szCs w:val="28"/>
          </w:rPr>
          <w:t>90614</w:t>
        </w:r>
      </w:hyperlink>
      <w:r w:rsidR="000E60EA">
        <w:rPr>
          <w:rFonts w:ascii="Arial" w:hAnsi="Arial" w:cs="Arial"/>
          <w:noProof/>
          <w:sz w:val="28"/>
          <w:szCs w:val="28"/>
        </w:rPr>
        <w:t>:</w:t>
      </w:r>
      <w:r w:rsidR="00783D6D" w:rsidRPr="00783D6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783D6D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783D6D" w:rsidRPr="00783D6D">
        <w:rPr>
          <w:rFonts w:ascii="Arial" w:hAnsi="Arial" w:cs="Arial"/>
          <w:noProof/>
          <w:sz w:val="28"/>
          <w:szCs w:val="28"/>
        </w:rPr>
        <w:t>Sensor de temperatura</w:t>
      </w:r>
      <w:r w:rsidR="00783D6D">
        <w:rPr>
          <w:rFonts w:ascii="Arial" w:hAnsi="Arial" w:cs="Arial"/>
          <w:noProof/>
          <w:sz w:val="28"/>
          <w:szCs w:val="28"/>
        </w:rPr>
        <w:t xml:space="preserve"> de infrarojo</w:t>
      </w:r>
      <w:r w:rsidR="00783D6D" w:rsidRPr="00783D6D">
        <w:rPr>
          <w:rFonts w:ascii="Arial" w:hAnsi="Arial" w:cs="Arial"/>
          <w:noProof/>
          <w:sz w:val="28"/>
          <w:szCs w:val="28"/>
        </w:rPr>
        <w:t xml:space="preserve"> I2C Non-contact </w:t>
      </w:r>
      <w:r w:rsidR="00783D6D">
        <w:rPr>
          <w:rFonts w:ascii="Arial" w:hAnsi="Arial" w:cs="Arial"/>
          <w:noProof/>
          <w:sz w:val="28"/>
          <w:szCs w:val="28"/>
        </w:rPr>
        <w:t xml:space="preserve">serie </w:t>
      </w:r>
      <w:r w:rsidR="00783D6D" w:rsidRPr="00783D6D">
        <w:rPr>
          <w:rFonts w:ascii="Arial" w:hAnsi="Arial" w:cs="Arial"/>
          <w:noProof/>
          <w:sz w:val="28"/>
          <w:szCs w:val="28"/>
        </w:rPr>
        <w:t>MLX90614-DCI</w:t>
      </w:r>
      <w:r w:rsidR="00783D6D">
        <w:rPr>
          <w:rFonts w:ascii="Arial" w:hAnsi="Arial" w:cs="Arial"/>
          <w:noProof/>
          <w:sz w:val="28"/>
          <w:szCs w:val="28"/>
        </w:rPr>
        <w:t>.</w:t>
      </w:r>
    </w:p>
    <w:p w14:paraId="5AEB12EF" w14:textId="77777777" w:rsidR="00783D6D" w:rsidRDefault="00783D6D" w:rsidP="00783D6D">
      <w:pPr>
        <w:spacing w:line="360" w:lineRule="auto"/>
        <w:ind w:left="4395" w:right="679" w:hanging="3828"/>
        <w:jc w:val="both"/>
        <w:rPr>
          <w:rFonts w:ascii="Arial" w:hAnsi="Arial" w:cs="Arial"/>
          <w:noProof/>
          <w:sz w:val="28"/>
          <w:szCs w:val="28"/>
        </w:rPr>
      </w:pPr>
    </w:p>
    <w:p w14:paraId="00BCF332" w14:textId="6844616C" w:rsidR="000E60EA" w:rsidRDefault="00783D6D" w:rsidP="000E60EA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717B864" wp14:editId="35BE8014">
            <wp:extent cx="2190307" cy="1679471"/>
            <wp:effectExtent l="0" t="0" r="635" b="0"/>
            <wp:docPr id="26" name="Imagen 26" descr="Compre MLX90614ESF DCI Módulo De Sensor MLX90614 Sensores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re MLX90614ESF DCI Módulo De Sensor MLX90614 Sensores D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5" b="12437"/>
                    <a:stretch/>
                  </pic:blipFill>
                  <pic:spPr bwMode="auto">
                    <a:xfrm>
                      <a:off x="0" y="0"/>
                      <a:ext cx="2232096" cy="17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A5B21" w14:textId="77777777" w:rsidR="001E14EF" w:rsidRDefault="001E14EF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75EB8CE1" w14:textId="7CE8D154" w:rsidR="00783D6D" w:rsidRDefault="00783D6D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0AB3861F" w14:textId="530EFE92" w:rsidR="001E14EF" w:rsidRDefault="001E14EF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01491C02" w14:textId="77777777" w:rsidR="001E14EF" w:rsidRDefault="001E14EF" w:rsidP="000E60EA">
      <w:pPr>
        <w:jc w:val="center"/>
        <w:rPr>
          <w:rFonts w:ascii="Arial" w:hAnsi="Arial" w:cs="Arial"/>
          <w:noProof/>
          <w:sz w:val="28"/>
          <w:szCs w:val="28"/>
        </w:rPr>
      </w:pPr>
    </w:p>
    <w:p w14:paraId="119A4A2F" w14:textId="0A1FF5F1" w:rsidR="00783D6D" w:rsidRDefault="00783D6D" w:rsidP="00783D6D">
      <w:pPr>
        <w:ind w:left="3402" w:hanging="2835"/>
        <w:rPr>
          <w:rFonts w:ascii="Arial" w:hAnsi="Arial" w:cs="Arial"/>
          <w:noProof/>
          <w:sz w:val="28"/>
          <w:szCs w:val="28"/>
        </w:rPr>
      </w:pPr>
      <w:r w:rsidRPr="00783D6D">
        <w:rPr>
          <w:rFonts w:ascii="Arial" w:hAnsi="Arial" w:cs="Arial"/>
          <w:noProof/>
          <w:sz w:val="28"/>
          <w:szCs w:val="28"/>
        </w:rPr>
        <w:t>Pantalla Oled Display</w:t>
      </w:r>
      <w:r>
        <w:rPr>
          <w:rFonts w:ascii="Arial" w:hAnsi="Arial" w:cs="Arial"/>
          <w:noProof/>
          <w:sz w:val="28"/>
          <w:szCs w:val="28"/>
        </w:rPr>
        <w:t>:</w:t>
      </w:r>
      <w:r w:rsidRPr="00783D6D">
        <w:rPr>
          <w:rFonts w:ascii="Arial" w:hAnsi="Arial" w:cs="Arial"/>
          <w:noProof/>
          <w:sz w:val="28"/>
          <w:szCs w:val="28"/>
        </w:rPr>
        <w:t xml:space="preserve"> La pantalla de diodo orgánico emisor de luz (OLED) modelo SSD1306: una pantalla monocolor de 0.96 pulgadas con 128 × 64 píxeles</w:t>
      </w:r>
      <w:r>
        <w:rPr>
          <w:rFonts w:ascii="Arial" w:hAnsi="Arial" w:cs="Arial"/>
          <w:noProof/>
          <w:sz w:val="28"/>
          <w:szCs w:val="28"/>
        </w:rPr>
        <w:t>.</w:t>
      </w:r>
    </w:p>
    <w:p w14:paraId="4FB2999E" w14:textId="77777777" w:rsidR="00783D6D" w:rsidRPr="00783D6D" w:rsidRDefault="00783D6D" w:rsidP="00783D6D">
      <w:pPr>
        <w:ind w:left="567"/>
        <w:rPr>
          <w:rFonts w:ascii="Arial" w:hAnsi="Arial" w:cs="Arial"/>
          <w:noProof/>
          <w:sz w:val="28"/>
          <w:szCs w:val="28"/>
        </w:rPr>
      </w:pPr>
    </w:p>
    <w:p w14:paraId="24F0DF9D" w14:textId="5B68D772" w:rsidR="00695FDD" w:rsidRPr="00783D6D" w:rsidRDefault="000E60EA" w:rsidP="00695FDD">
      <w:pPr>
        <w:jc w:val="center"/>
        <w:rPr>
          <w:rFonts w:ascii="Arial" w:hAnsi="Arial" w:cs="Arial"/>
          <w:noProof/>
          <w:sz w:val="28"/>
          <w:szCs w:val="28"/>
        </w:rPr>
      </w:pPr>
      <w:r w:rsidRPr="00783D6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1E271A" wp14:editId="1B924355">
            <wp:extent cx="1765005" cy="1562986"/>
            <wp:effectExtent l="0" t="0" r="6985" b="0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307" cy="15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DB74" w14:textId="4E3052ED" w:rsidR="00695FDD" w:rsidRPr="00783D6D" w:rsidRDefault="00695FDD" w:rsidP="00695FDD">
      <w:pPr>
        <w:jc w:val="center"/>
        <w:rPr>
          <w:rFonts w:ascii="Arial" w:hAnsi="Arial" w:cs="Arial"/>
          <w:noProof/>
          <w:sz w:val="28"/>
          <w:szCs w:val="28"/>
        </w:rPr>
      </w:pPr>
    </w:p>
    <w:p w14:paraId="4247BAE9" w14:textId="54DA53B6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7ECD96C3" w14:textId="592CDA56" w:rsidR="000E60EA" w:rsidRDefault="00783D6D" w:rsidP="00783D6D">
      <w:pPr>
        <w:tabs>
          <w:tab w:val="left" w:pos="426"/>
        </w:tabs>
        <w:ind w:left="3119" w:hanging="2552"/>
        <w:rPr>
          <w:rFonts w:ascii="Arial" w:hAnsi="Arial" w:cs="Arial"/>
          <w:noProof/>
          <w:sz w:val="28"/>
          <w:szCs w:val="28"/>
        </w:rPr>
      </w:pPr>
      <w:r w:rsidRPr="00783D6D">
        <w:rPr>
          <w:rFonts w:ascii="Arial" w:hAnsi="Arial" w:cs="Arial"/>
          <w:noProof/>
          <w:sz w:val="28"/>
          <w:szCs w:val="28"/>
        </w:rPr>
        <w:t>Sensor DHT22</w:t>
      </w:r>
      <w:r>
        <w:rPr>
          <w:rFonts w:ascii="Arial" w:hAnsi="Arial" w:cs="Arial"/>
          <w:noProof/>
          <w:sz w:val="28"/>
          <w:szCs w:val="28"/>
        </w:rPr>
        <w:t>:</w:t>
      </w:r>
      <w:r w:rsidRPr="00783D6D">
        <w:rPr>
          <w:rFonts w:ascii="Arial" w:hAnsi="Arial" w:cs="Arial"/>
          <w:noProof/>
          <w:sz w:val="28"/>
          <w:szCs w:val="28"/>
        </w:rPr>
        <w:t xml:space="preserve">  El sensor DHT22 o AM2302 permite realizar la medición simultánea de temperatura y humedad.</w:t>
      </w:r>
    </w:p>
    <w:p w14:paraId="28C1038A" w14:textId="77777777" w:rsidR="001E14EF" w:rsidRPr="00783D6D" w:rsidRDefault="001E14EF" w:rsidP="00783D6D">
      <w:pPr>
        <w:tabs>
          <w:tab w:val="left" w:pos="426"/>
        </w:tabs>
        <w:ind w:left="3119" w:hanging="2552"/>
        <w:rPr>
          <w:rFonts w:ascii="Arial" w:hAnsi="Arial" w:cs="Arial"/>
          <w:noProof/>
          <w:sz w:val="28"/>
          <w:szCs w:val="28"/>
        </w:rPr>
      </w:pPr>
    </w:p>
    <w:p w14:paraId="7E9C7765" w14:textId="24E41183" w:rsidR="000E60EA" w:rsidRPr="00783D6D" w:rsidRDefault="00783D6D" w:rsidP="00783D6D">
      <w:pPr>
        <w:jc w:val="center"/>
        <w:rPr>
          <w:rFonts w:ascii="Arial" w:hAnsi="Arial" w:cs="Arial"/>
          <w:noProof/>
          <w:sz w:val="28"/>
          <w:szCs w:val="28"/>
        </w:rPr>
      </w:pPr>
      <w:r w:rsidRPr="00783D6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80A3C8" wp14:editId="2A42A125">
            <wp:extent cx="1967024" cy="1509823"/>
            <wp:effectExtent l="0" t="0" r="0" b="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23" cy="152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898E" w14:textId="6B214D0E" w:rsidR="000E60EA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7795F630" w14:textId="06D01DCD" w:rsidR="00783D6D" w:rsidRDefault="00783D6D" w:rsidP="001E14EF">
      <w:pPr>
        <w:ind w:left="3686" w:hanging="3119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Diodos Led y Zumbador:</w:t>
      </w:r>
      <w:r w:rsidR="001E14EF">
        <w:rPr>
          <w:rFonts w:ascii="Arial" w:hAnsi="Arial" w:cs="Arial"/>
          <w:noProof/>
          <w:sz w:val="28"/>
          <w:szCs w:val="28"/>
        </w:rPr>
        <w:t xml:space="preserve"> Se encargan de emitir una alarma cuando finaliza la medida de temperatura de un usuario.</w:t>
      </w:r>
    </w:p>
    <w:p w14:paraId="2490C0B5" w14:textId="603DB612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3A7EB3F8" w14:textId="10788CA6" w:rsidR="000E60EA" w:rsidRPr="00783D6D" w:rsidRDefault="001E14EF" w:rsidP="001E14EF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628C64F" wp14:editId="67B684A9">
            <wp:extent cx="2378851" cy="1520456"/>
            <wp:effectExtent l="0" t="0" r="2540" b="3810"/>
            <wp:docPr id="28" name="Imagen 28" descr="10x Diodo LED 5mm BIANCHI BLU ROSSO VERDE GIALLO MIX per Arduin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x Diodo LED 5mm BIANCHI BLU ROSSO VERDE GIALLO MIX per Arduin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84"/>
                    <a:stretch/>
                  </pic:blipFill>
                  <pic:spPr bwMode="auto">
                    <a:xfrm>
                      <a:off x="0" y="0"/>
                      <a:ext cx="2463876" cy="157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14EF">
        <w:t xml:space="preserve"> </w:t>
      </w:r>
      <w:r>
        <w:rPr>
          <w:noProof/>
        </w:rPr>
        <w:drawing>
          <wp:inline distT="0" distB="0" distL="0" distR="0" wp14:anchorId="0E52AC72" wp14:editId="4A035536">
            <wp:extent cx="1709182" cy="1403498"/>
            <wp:effectExtent l="0" t="0" r="5715" b="6350"/>
            <wp:docPr id="29" name="Imagen 29" descr="Buzzer Zumbador Electrónico 3-24 Volts 95db Sonido Continu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zzer Zumbador Electrónico 3-24 Volts 95db Sonido Continu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1"/>
                    <a:stretch/>
                  </pic:blipFill>
                  <pic:spPr bwMode="auto">
                    <a:xfrm>
                      <a:off x="0" y="0"/>
                      <a:ext cx="1757797" cy="144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5E209" w14:textId="0FDD7174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3D561E1F" w14:textId="2BCE60D5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27658F7E" w14:textId="7E3E8C84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40A1A98D" w14:textId="14F25AF8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3098A048" w14:textId="6A49A8DE" w:rsidR="000E60EA" w:rsidRPr="00783D6D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26E04E20" w14:textId="6CC41A97" w:rsidR="000E60EA" w:rsidRDefault="000E60EA" w:rsidP="000E60EA">
      <w:pPr>
        <w:rPr>
          <w:rFonts w:ascii="Arial" w:hAnsi="Arial" w:cs="Arial"/>
          <w:noProof/>
          <w:sz w:val="28"/>
          <w:szCs w:val="28"/>
        </w:rPr>
      </w:pPr>
    </w:p>
    <w:p w14:paraId="3A3D16F5" w14:textId="54A67D02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1216A4EC" w14:textId="09C1BA7E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81C358F" w14:textId="4384870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t xml:space="preserve">      </w:t>
      </w:r>
    </w:p>
    <w:p w14:paraId="4E3D035D" w14:textId="15B6EF3D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604B295" w14:textId="4DE43BA9" w:rsidR="001E14EF" w:rsidRPr="001E14EF" w:rsidRDefault="001E14EF" w:rsidP="001E14EF">
      <w:pPr>
        <w:jc w:val="center"/>
        <w:rPr>
          <w:rFonts w:ascii="Arial" w:hAnsi="Arial" w:cs="Arial"/>
          <w:noProof/>
          <w:sz w:val="32"/>
          <w:szCs w:val="32"/>
        </w:rPr>
      </w:pPr>
      <w:r w:rsidRPr="001E14EF">
        <w:rPr>
          <w:rFonts w:ascii="Arial" w:hAnsi="Arial" w:cs="Arial"/>
          <w:noProof/>
          <w:sz w:val="32"/>
          <w:szCs w:val="32"/>
        </w:rPr>
        <w:t>Funcionamiento d</w:t>
      </w:r>
      <w:r>
        <w:rPr>
          <w:rFonts w:ascii="Arial" w:hAnsi="Arial" w:cs="Arial"/>
          <w:noProof/>
          <w:sz w:val="32"/>
          <w:szCs w:val="32"/>
        </w:rPr>
        <w:t>el Proyecto</w:t>
      </w:r>
    </w:p>
    <w:p w14:paraId="4C02AAF3" w14:textId="3CBAD79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6ED86C8" w14:textId="7777777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F5A7FB8" w14:textId="213EBA8B" w:rsidR="001E14EF" w:rsidRDefault="001E14EF" w:rsidP="001E14EF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  <w:r w:rsidRPr="001E14EF">
        <w:rPr>
          <w:rFonts w:ascii="Arial" w:hAnsi="Arial" w:cs="Arial"/>
          <w:noProof/>
          <w:sz w:val="28"/>
          <w:szCs w:val="28"/>
        </w:rPr>
        <w:t>El modulo Termo Covid 20 actuar</w:t>
      </w:r>
      <w:r>
        <w:rPr>
          <w:rFonts w:ascii="Arial" w:hAnsi="Arial" w:cs="Arial"/>
          <w:noProof/>
          <w:sz w:val="28"/>
          <w:szCs w:val="28"/>
        </w:rPr>
        <w:t>á</w:t>
      </w:r>
      <w:r w:rsidRPr="001E14EF">
        <w:rPr>
          <w:rFonts w:ascii="Arial" w:hAnsi="Arial" w:cs="Arial"/>
          <w:noProof/>
          <w:sz w:val="28"/>
          <w:szCs w:val="28"/>
        </w:rPr>
        <w:t xml:space="preserve"> automaticamente</w:t>
      </w:r>
      <w:r>
        <w:rPr>
          <w:rFonts w:ascii="Arial" w:hAnsi="Arial" w:cs="Arial"/>
          <w:noProof/>
          <w:sz w:val="28"/>
          <w:szCs w:val="28"/>
        </w:rPr>
        <w:t xml:space="preserve"> </w:t>
      </w:r>
      <w:r w:rsidRPr="001E14EF">
        <w:rPr>
          <w:rFonts w:ascii="Arial" w:hAnsi="Arial" w:cs="Arial"/>
          <w:noProof/>
          <w:sz w:val="28"/>
          <w:szCs w:val="28"/>
        </w:rPr>
        <w:t xml:space="preserve">cuando </w:t>
      </w:r>
      <w:r>
        <w:rPr>
          <w:rFonts w:ascii="Arial" w:hAnsi="Arial" w:cs="Arial"/>
          <w:noProof/>
          <w:sz w:val="28"/>
          <w:szCs w:val="28"/>
        </w:rPr>
        <w:t>el usuario o persona</w:t>
      </w:r>
      <w:r w:rsidRPr="001E14EF">
        <w:rPr>
          <w:rFonts w:ascii="Arial" w:hAnsi="Arial" w:cs="Arial"/>
          <w:noProof/>
          <w:sz w:val="28"/>
          <w:szCs w:val="28"/>
        </w:rPr>
        <w:t xml:space="preserve"> se encuentr</w:t>
      </w:r>
      <w:r>
        <w:rPr>
          <w:rFonts w:ascii="Arial" w:hAnsi="Arial" w:cs="Arial"/>
          <w:noProof/>
          <w:sz w:val="28"/>
          <w:szCs w:val="28"/>
        </w:rPr>
        <w:t>e</w:t>
      </w:r>
      <w:r w:rsidRPr="001E14EF">
        <w:rPr>
          <w:rFonts w:ascii="Arial" w:hAnsi="Arial" w:cs="Arial"/>
          <w:noProof/>
          <w:sz w:val="28"/>
          <w:szCs w:val="28"/>
        </w:rPr>
        <w:t xml:space="preserve"> </w:t>
      </w:r>
      <w:r>
        <w:rPr>
          <w:rFonts w:ascii="Arial" w:hAnsi="Arial" w:cs="Arial"/>
          <w:noProof/>
          <w:sz w:val="28"/>
          <w:szCs w:val="28"/>
        </w:rPr>
        <w:t xml:space="preserve">colocada </w:t>
      </w:r>
      <w:r w:rsidRPr="001E14EF">
        <w:rPr>
          <w:rFonts w:ascii="Arial" w:hAnsi="Arial" w:cs="Arial"/>
          <w:noProof/>
          <w:sz w:val="28"/>
          <w:szCs w:val="28"/>
        </w:rPr>
        <w:t>a 10 cm</w:t>
      </w:r>
      <w:r>
        <w:rPr>
          <w:rFonts w:ascii="Arial" w:hAnsi="Arial" w:cs="Arial"/>
          <w:noProof/>
          <w:sz w:val="28"/>
          <w:szCs w:val="28"/>
        </w:rPr>
        <w:t xml:space="preserve"> de distacia  del sensor principal (MLX90614) en un periodo de 2 a 3 segundos para obtener el valor final de la temperatura coorporal, ademas se activara </w:t>
      </w:r>
      <w:r w:rsidR="00716DC0">
        <w:rPr>
          <w:rFonts w:ascii="Arial" w:hAnsi="Arial" w:cs="Arial"/>
          <w:noProof/>
          <w:sz w:val="28"/>
          <w:szCs w:val="28"/>
        </w:rPr>
        <w:t>el sistema de alarma co</w:t>
      </w:r>
      <w:r>
        <w:rPr>
          <w:rFonts w:ascii="Arial" w:hAnsi="Arial" w:cs="Arial"/>
          <w:noProof/>
          <w:sz w:val="28"/>
          <w:szCs w:val="28"/>
        </w:rPr>
        <w:t xml:space="preserve">n respecto al valor obtenido: </w:t>
      </w:r>
    </w:p>
    <w:p w14:paraId="7E872EE0" w14:textId="77777777" w:rsidR="00716DC0" w:rsidRDefault="00716DC0" w:rsidP="001E14EF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</w:p>
    <w:p w14:paraId="4939E540" w14:textId="4815EF2B" w:rsidR="00716DC0" w:rsidRPr="00716DC0" w:rsidRDefault="00716DC0" w:rsidP="00716DC0">
      <w:pPr>
        <w:pStyle w:val="Prrafodelista"/>
        <w:numPr>
          <w:ilvl w:val="0"/>
          <w:numId w:val="1"/>
        </w:numPr>
        <w:spacing w:line="360" w:lineRule="auto"/>
        <w:ind w:right="679"/>
        <w:jc w:val="both"/>
        <w:rPr>
          <w:rFonts w:ascii="Arial" w:hAnsi="Arial" w:cs="Arial"/>
          <w:noProof/>
          <w:sz w:val="28"/>
          <w:szCs w:val="28"/>
        </w:rPr>
      </w:pPr>
      <w:r w:rsidRPr="00716DC0">
        <w:rPr>
          <w:rFonts w:ascii="Arial" w:hAnsi="Arial" w:cs="Arial"/>
          <w:noProof/>
          <w:sz w:val="28"/>
          <w:szCs w:val="28"/>
        </w:rPr>
        <w:t>Si la temperatua se encuentra entre 36.00 y 37.50; se activara el Led color Verde y el zumbador.</w:t>
      </w:r>
    </w:p>
    <w:p w14:paraId="344847F7" w14:textId="40B4DB31" w:rsidR="00716DC0" w:rsidRDefault="00716DC0" w:rsidP="00716DC0">
      <w:pPr>
        <w:pStyle w:val="Prrafodelista"/>
        <w:numPr>
          <w:ilvl w:val="0"/>
          <w:numId w:val="1"/>
        </w:numPr>
        <w:spacing w:line="360" w:lineRule="auto"/>
        <w:ind w:right="679"/>
        <w:jc w:val="both"/>
        <w:rPr>
          <w:rFonts w:ascii="Arial" w:hAnsi="Arial" w:cs="Arial"/>
          <w:noProof/>
          <w:sz w:val="28"/>
          <w:szCs w:val="28"/>
        </w:rPr>
      </w:pPr>
      <w:r w:rsidRPr="00716DC0">
        <w:rPr>
          <w:rFonts w:ascii="Arial" w:hAnsi="Arial" w:cs="Arial"/>
          <w:noProof/>
          <w:sz w:val="28"/>
          <w:szCs w:val="28"/>
        </w:rPr>
        <w:t>Si la temperatua se encuentra mayor a 37.50; se activara el Led color Rojo y el zumbador.</w:t>
      </w:r>
    </w:p>
    <w:p w14:paraId="7549CA01" w14:textId="77777777" w:rsidR="00ED58EE" w:rsidRDefault="00ED58EE" w:rsidP="00ED58EE">
      <w:pPr>
        <w:pStyle w:val="Prrafodelista"/>
        <w:spacing w:line="360" w:lineRule="auto"/>
        <w:ind w:left="1287" w:right="679"/>
        <w:jc w:val="both"/>
        <w:rPr>
          <w:rFonts w:ascii="Arial" w:hAnsi="Arial" w:cs="Arial"/>
          <w:noProof/>
          <w:sz w:val="28"/>
          <w:szCs w:val="28"/>
        </w:rPr>
      </w:pPr>
    </w:p>
    <w:p w14:paraId="3F036B50" w14:textId="77777777" w:rsidR="00ED58EE" w:rsidRDefault="00ED58EE" w:rsidP="00ED58EE">
      <w:pPr>
        <w:keepNext/>
        <w:spacing w:line="360" w:lineRule="auto"/>
        <w:ind w:right="679"/>
        <w:jc w:val="center"/>
      </w:pPr>
      <w:r>
        <w:rPr>
          <w:noProof/>
        </w:rPr>
        <w:drawing>
          <wp:inline distT="0" distB="0" distL="0" distR="0" wp14:anchorId="5469F391" wp14:editId="4F5301B1">
            <wp:extent cx="3952875" cy="2286000"/>
            <wp:effectExtent l="0" t="0" r="9525" b="0"/>
            <wp:docPr id="36" name="Imagen 36" descr="BIOMIG, sistema de control migratorio para que colombianos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BIOMIG, sistema de control migratorio para que colombianos ..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2406" w14:textId="6E1C70E6" w:rsidR="00716DC0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36"/>
          <w:szCs w:val="36"/>
        </w:rPr>
      </w:pPr>
      <w:r w:rsidRPr="00ED58EE">
        <w:rPr>
          <w:sz w:val="22"/>
          <w:szCs w:val="22"/>
        </w:rPr>
        <w:t xml:space="preserve">Fig. </w:t>
      </w:r>
      <w:r w:rsidRPr="00ED58EE">
        <w:rPr>
          <w:sz w:val="22"/>
          <w:szCs w:val="22"/>
        </w:rPr>
        <w:fldChar w:fldCharType="begin"/>
      </w:r>
      <w:r w:rsidRPr="00ED58EE">
        <w:rPr>
          <w:sz w:val="22"/>
          <w:szCs w:val="22"/>
        </w:rPr>
        <w:instrText xml:space="preserve"> SEQ Fig. \* ARABIC </w:instrText>
      </w:r>
      <w:r w:rsidRPr="00ED58EE">
        <w:rPr>
          <w:sz w:val="22"/>
          <w:szCs w:val="22"/>
        </w:rPr>
        <w:fldChar w:fldCharType="separate"/>
      </w:r>
      <w:r w:rsidR="00A50C80">
        <w:rPr>
          <w:noProof/>
          <w:sz w:val="22"/>
          <w:szCs w:val="22"/>
        </w:rPr>
        <w:t>1</w:t>
      </w:r>
      <w:r w:rsidRPr="00ED58EE">
        <w:rPr>
          <w:sz w:val="22"/>
          <w:szCs w:val="22"/>
        </w:rPr>
        <w:fldChar w:fldCharType="end"/>
      </w:r>
      <w:r w:rsidRPr="00ED58EE">
        <w:rPr>
          <w:sz w:val="22"/>
          <w:szCs w:val="22"/>
        </w:rPr>
        <w:t xml:space="preserve"> Funcionamiento de Proyecto</w:t>
      </w:r>
    </w:p>
    <w:p w14:paraId="4DA7F2CE" w14:textId="77777777" w:rsidR="00ED58EE" w:rsidRDefault="00ED58EE" w:rsidP="00ED58EE">
      <w:pPr>
        <w:spacing w:line="360" w:lineRule="auto"/>
        <w:ind w:right="679"/>
        <w:jc w:val="center"/>
        <w:rPr>
          <w:rFonts w:ascii="Arial" w:hAnsi="Arial" w:cs="Arial"/>
          <w:noProof/>
          <w:sz w:val="28"/>
          <w:szCs w:val="28"/>
        </w:rPr>
      </w:pPr>
    </w:p>
    <w:p w14:paraId="6D520ED1" w14:textId="4642C1DF" w:rsidR="00716DC0" w:rsidRPr="00716DC0" w:rsidRDefault="00716DC0" w:rsidP="00716DC0">
      <w:pPr>
        <w:spacing w:line="360" w:lineRule="auto"/>
        <w:ind w:left="567" w:right="679"/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>En ambos casos cada vez que cumpla este rango de medición  de una persona se enviará los datos a la nube por cada usuario que pase a realizarce la medición de temperatura coorporal. Por otra parte tambien se dar</w:t>
      </w:r>
      <w:r w:rsidR="00ED58EE">
        <w:rPr>
          <w:rFonts w:ascii="Arial" w:hAnsi="Arial" w:cs="Arial"/>
          <w:noProof/>
          <w:sz w:val="28"/>
          <w:szCs w:val="28"/>
        </w:rPr>
        <w:t>á</w:t>
      </w:r>
      <w:r>
        <w:rPr>
          <w:rFonts w:ascii="Arial" w:hAnsi="Arial" w:cs="Arial"/>
          <w:noProof/>
          <w:sz w:val="28"/>
          <w:szCs w:val="28"/>
        </w:rPr>
        <w:t xml:space="preserve"> a conocer la temperatura y humedad relativa del ambiente en tiempo real.</w:t>
      </w:r>
    </w:p>
    <w:p w14:paraId="6780EB72" w14:textId="57D54FC0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0003CEEE" w14:textId="57AD3BA2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BD58D72" w14:textId="77777777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41632B16" w14:textId="77777777" w:rsidR="00ED58EE" w:rsidRDefault="00ED58EE" w:rsidP="00ED58EE">
      <w:pPr>
        <w:spacing w:line="360" w:lineRule="auto"/>
        <w:rPr>
          <w:rFonts w:ascii="Arial" w:hAnsi="Arial" w:cs="Arial"/>
          <w:noProof/>
          <w:sz w:val="28"/>
          <w:szCs w:val="28"/>
        </w:rPr>
      </w:pPr>
    </w:p>
    <w:p w14:paraId="7D0ADC11" w14:textId="5FA088FD" w:rsidR="00ED58EE" w:rsidRDefault="00ED58EE" w:rsidP="00ED58EE">
      <w:pPr>
        <w:spacing w:line="360" w:lineRule="auto"/>
        <w:ind w:left="709" w:right="679"/>
        <w:jc w:val="both"/>
        <w:rPr>
          <w:rFonts w:ascii="Arial" w:hAnsi="Arial" w:cs="Arial"/>
          <w:noProof/>
          <w:sz w:val="28"/>
          <w:szCs w:val="28"/>
        </w:rPr>
      </w:pPr>
      <w:r w:rsidRPr="00ED58EE">
        <w:rPr>
          <w:rFonts w:ascii="Arial" w:hAnsi="Arial" w:cs="Arial"/>
          <w:noProof/>
          <w:sz w:val="28"/>
          <w:szCs w:val="28"/>
        </w:rPr>
        <w:t>Finalmente realizar un analisis del conteo obtenido de los parametros de temperatura</w:t>
      </w:r>
      <w:r>
        <w:rPr>
          <w:rFonts w:ascii="Arial" w:hAnsi="Arial" w:cs="Arial"/>
          <w:noProof/>
          <w:sz w:val="28"/>
          <w:szCs w:val="28"/>
        </w:rPr>
        <w:t xml:space="preserve"> coorporal</w:t>
      </w:r>
      <w:r w:rsidRPr="00ED58EE">
        <w:rPr>
          <w:rFonts w:ascii="Arial" w:hAnsi="Arial" w:cs="Arial"/>
          <w:noProof/>
          <w:sz w:val="28"/>
          <w:szCs w:val="28"/>
        </w:rPr>
        <w:t xml:space="preserve"> y mostrarle en una plataforma web los puntos en donde se encuentran con m</w:t>
      </w:r>
      <w:r>
        <w:rPr>
          <w:rFonts w:ascii="Arial" w:hAnsi="Arial" w:cs="Arial"/>
          <w:noProof/>
          <w:sz w:val="28"/>
          <w:szCs w:val="28"/>
        </w:rPr>
        <w:t>á</w:t>
      </w:r>
      <w:r w:rsidRPr="00ED58EE">
        <w:rPr>
          <w:rFonts w:ascii="Arial" w:hAnsi="Arial" w:cs="Arial"/>
          <w:noProof/>
          <w:sz w:val="28"/>
          <w:szCs w:val="28"/>
        </w:rPr>
        <w:t>s numero de personas que tienen una temperatura coorporal alta.</w:t>
      </w:r>
      <w:r>
        <w:rPr>
          <w:rFonts w:ascii="Arial" w:hAnsi="Arial" w:cs="Arial"/>
          <w:noProof/>
          <w:sz w:val="28"/>
          <w:szCs w:val="28"/>
        </w:rPr>
        <w:t xml:space="preserve"> (En desarrollo)</w:t>
      </w:r>
    </w:p>
    <w:p w14:paraId="06D6A235" w14:textId="77777777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2B0082A6" w14:textId="77777777" w:rsidR="00ED58EE" w:rsidRDefault="00ED58EE" w:rsidP="00ED58EE">
      <w:pPr>
        <w:keepNext/>
        <w:tabs>
          <w:tab w:val="left" w:pos="4470"/>
        </w:tabs>
        <w:jc w:val="center"/>
      </w:pPr>
      <w:r>
        <w:rPr>
          <w:noProof/>
        </w:rPr>
        <w:drawing>
          <wp:inline distT="0" distB="0" distL="0" distR="0" wp14:anchorId="0F9C2CC7" wp14:editId="756E8510">
            <wp:extent cx="5400040" cy="2523490"/>
            <wp:effectExtent l="0" t="0" r="0" b="0"/>
            <wp:docPr id="7" name="Imagen 7" descr="Turatlas Es on Twitter: &quot;Búsqueda de destinos turísticos por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uratlas Es on Twitter: &quot;Búsqueda de destinos turísticos por ..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9C97" w14:textId="77777777" w:rsidR="00ED58EE" w:rsidRDefault="00ED58EE" w:rsidP="00ED58EE">
      <w:pPr>
        <w:pStyle w:val="Descripcin"/>
        <w:jc w:val="center"/>
      </w:pPr>
    </w:p>
    <w:p w14:paraId="2C785D50" w14:textId="47144056" w:rsidR="001E14EF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36"/>
          <w:szCs w:val="36"/>
        </w:rPr>
      </w:pPr>
      <w:r w:rsidRPr="00ED58EE">
        <w:rPr>
          <w:sz w:val="22"/>
          <w:szCs w:val="22"/>
        </w:rPr>
        <w:t xml:space="preserve">Fig. </w:t>
      </w:r>
      <w:r w:rsidRPr="00ED58EE">
        <w:rPr>
          <w:sz w:val="22"/>
          <w:szCs w:val="22"/>
        </w:rPr>
        <w:fldChar w:fldCharType="begin"/>
      </w:r>
      <w:r w:rsidRPr="00ED58EE">
        <w:rPr>
          <w:sz w:val="22"/>
          <w:szCs w:val="22"/>
        </w:rPr>
        <w:instrText xml:space="preserve"> SEQ Fig. \* ARABIC </w:instrText>
      </w:r>
      <w:r w:rsidRPr="00ED58EE">
        <w:rPr>
          <w:sz w:val="22"/>
          <w:szCs w:val="22"/>
        </w:rPr>
        <w:fldChar w:fldCharType="separate"/>
      </w:r>
      <w:r w:rsidR="00A50C80">
        <w:rPr>
          <w:noProof/>
          <w:sz w:val="22"/>
          <w:szCs w:val="22"/>
        </w:rPr>
        <w:t>2</w:t>
      </w:r>
      <w:r w:rsidRPr="00ED58EE">
        <w:rPr>
          <w:sz w:val="22"/>
          <w:szCs w:val="22"/>
        </w:rPr>
        <w:fldChar w:fldCharType="end"/>
      </w:r>
      <w:r w:rsidRPr="00ED58EE">
        <w:rPr>
          <w:sz w:val="22"/>
          <w:szCs w:val="22"/>
        </w:rPr>
        <w:t xml:space="preserve">  Análisis de un Mapa de Temperaturas</w:t>
      </w:r>
    </w:p>
    <w:p w14:paraId="4A618257" w14:textId="19D2181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332FDABD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48492AD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DED21E3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C0A1A44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38D58371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5E8FE50F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0F3C97CE" w14:textId="21B01908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7BBD1B60" w14:textId="20D0248E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6C172264" w14:textId="4E8F491E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69F4E83A" w14:textId="737DDB39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3E5017F6" w14:textId="21B414C2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48D0888" w14:textId="018D09C6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ABCA588" w14:textId="52271983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410AAA64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4E867223" w14:textId="77777777" w:rsidR="00ED58EE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2BF2E94C" w14:textId="03AC5BED" w:rsidR="001E14EF" w:rsidRDefault="00ED58EE" w:rsidP="00ED58EE">
      <w:pPr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rFonts w:ascii="Arial" w:hAnsi="Arial" w:cs="Arial"/>
          <w:noProof/>
          <w:sz w:val="40"/>
          <w:szCs w:val="40"/>
        </w:rPr>
        <w:lastRenderedPageBreak/>
        <w:t>Prototipo Funcional</w:t>
      </w:r>
    </w:p>
    <w:p w14:paraId="064F4D8C" w14:textId="77777777" w:rsidR="00A50C80" w:rsidRPr="00ED58EE" w:rsidRDefault="00A50C80" w:rsidP="00ED58EE">
      <w:pPr>
        <w:jc w:val="center"/>
        <w:rPr>
          <w:rFonts w:ascii="Arial" w:hAnsi="Arial" w:cs="Arial"/>
          <w:noProof/>
          <w:sz w:val="40"/>
          <w:szCs w:val="40"/>
        </w:rPr>
      </w:pPr>
    </w:p>
    <w:p w14:paraId="11FD8684" w14:textId="77777777" w:rsidR="00A50C80" w:rsidRDefault="00A50C80" w:rsidP="00A50C80">
      <w:pPr>
        <w:keepNext/>
      </w:pPr>
      <w:r>
        <w:rPr>
          <w:noProof/>
        </w:rPr>
        <w:drawing>
          <wp:inline distT="0" distB="0" distL="0" distR="0" wp14:anchorId="74B368FE" wp14:editId="2ABFC22D">
            <wp:extent cx="6642100" cy="373634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D40C" w14:textId="347D70CF" w:rsidR="001E14EF" w:rsidRPr="00A50C80" w:rsidRDefault="00A50C80" w:rsidP="00A50C80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A50C80">
        <w:rPr>
          <w:sz w:val="24"/>
          <w:szCs w:val="24"/>
        </w:rPr>
        <w:t xml:space="preserve">Fig. </w:t>
      </w:r>
      <w:r w:rsidRPr="00A50C80">
        <w:rPr>
          <w:sz w:val="24"/>
          <w:szCs w:val="24"/>
        </w:rPr>
        <w:fldChar w:fldCharType="begin"/>
      </w:r>
      <w:r w:rsidRPr="00A50C80">
        <w:rPr>
          <w:sz w:val="24"/>
          <w:szCs w:val="24"/>
        </w:rPr>
        <w:instrText xml:space="preserve"> SEQ Fig. \* ARABIC </w:instrText>
      </w:r>
      <w:r w:rsidRPr="00A50C80">
        <w:rPr>
          <w:sz w:val="24"/>
          <w:szCs w:val="24"/>
        </w:rPr>
        <w:fldChar w:fldCharType="separate"/>
      </w:r>
      <w:r w:rsidRPr="00A50C80">
        <w:rPr>
          <w:noProof/>
          <w:sz w:val="24"/>
          <w:szCs w:val="24"/>
        </w:rPr>
        <w:t>3</w:t>
      </w:r>
      <w:r w:rsidRPr="00A50C80">
        <w:rPr>
          <w:sz w:val="24"/>
          <w:szCs w:val="24"/>
        </w:rPr>
        <w:fldChar w:fldCharType="end"/>
      </w:r>
      <w:r w:rsidRPr="00A50C80">
        <w:rPr>
          <w:sz w:val="24"/>
          <w:szCs w:val="24"/>
        </w:rPr>
        <w:t xml:space="preserve"> Esquema Electrónico</w:t>
      </w:r>
    </w:p>
    <w:p w14:paraId="0E6CFFDE" w14:textId="06A0AFCF" w:rsidR="00A50C80" w:rsidRDefault="00A50C80" w:rsidP="000E60EA">
      <w:pPr>
        <w:rPr>
          <w:rFonts w:ascii="Arial" w:hAnsi="Arial" w:cs="Arial"/>
          <w:noProof/>
          <w:sz w:val="28"/>
          <w:szCs w:val="28"/>
        </w:rPr>
      </w:pPr>
    </w:p>
    <w:p w14:paraId="5D85489A" w14:textId="77777777" w:rsidR="00A50C80" w:rsidRDefault="00A50C80" w:rsidP="000E60EA">
      <w:pPr>
        <w:rPr>
          <w:rFonts w:ascii="Arial" w:hAnsi="Arial" w:cs="Arial"/>
          <w:noProof/>
          <w:sz w:val="28"/>
          <w:szCs w:val="28"/>
        </w:rPr>
      </w:pPr>
    </w:p>
    <w:p w14:paraId="152128B7" w14:textId="77777777" w:rsidR="00A50C80" w:rsidRDefault="00A50C80" w:rsidP="00A50C80">
      <w:pPr>
        <w:keepNext/>
      </w:pPr>
      <w:r>
        <w:rPr>
          <w:noProof/>
        </w:rPr>
        <w:drawing>
          <wp:inline distT="0" distB="0" distL="0" distR="0" wp14:anchorId="78C04F06" wp14:editId="17A45402">
            <wp:extent cx="6642100" cy="3476625"/>
            <wp:effectExtent l="0" t="0" r="635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2" b="2313"/>
                    <a:stretch/>
                  </pic:blipFill>
                  <pic:spPr bwMode="auto">
                    <a:xfrm>
                      <a:off x="0" y="0"/>
                      <a:ext cx="6642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0BBAB" w14:textId="35945B8A" w:rsidR="00A50C80" w:rsidRPr="00A50C80" w:rsidRDefault="00A50C80" w:rsidP="00A50C80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A50C80">
        <w:rPr>
          <w:sz w:val="24"/>
          <w:szCs w:val="24"/>
        </w:rPr>
        <w:t xml:space="preserve">Fig. </w:t>
      </w:r>
      <w:r w:rsidRPr="00A50C80">
        <w:rPr>
          <w:sz w:val="24"/>
          <w:szCs w:val="24"/>
        </w:rPr>
        <w:fldChar w:fldCharType="begin"/>
      </w:r>
      <w:r w:rsidRPr="00A50C80">
        <w:rPr>
          <w:sz w:val="24"/>
          <w:szCs w:val="24"/>
        </w:rPr>
        <w:instrText xml:space="preserve"> SEQ Fig. \* ARABIC </w:instrText>
      </w:r>
      <w:r w:rsidRPr="00A50C80">
        <w:rPr>
          <w:sz w:val="24"/>
          <w:szCs w:val="24"/>
        </w:rPr>
        <w:fldChar w:fldCharType="separate"/>
      </w:r>
      <w:r w:rsidRPr="00A50C80">
        <w:rPr>
          <w:noProof/>
          <w:sz w:val="24"/>
          <w:szCs w:val="24"/>
        </w:rPr>
        <w:t>4</w:t>
      </w:r>
      <w:r w:rsidRPr="00A50C80">
        <w:rPr>
          <w:sz w:val="24"/>
          <w:szCs w:val="24"/>
        </w:rPr>
        <w:fldChar w:fldCharType="end"/>
      </w:r>
      <w:r w:rsidRPr="00A50C80">
        <w:rPr>
          <w:sz w:val="24"/>
          <w:szCs w:val="24"/>
        </w:rPr>
        <w:t xml:space="preserve"> Web Server para ingresar las credenciales de WiFi</w:t>
      </w:r>
    </w:p>
    <w:p w14:paraId="285C168A" w14:textId="77777777" w:rsidR="00ED58EE" w:rsidRDefault="00ED58EE" w:rsidP="00ED58EE">
      <w:pPr>
        <w:keepNext/>
      </w:pPr>
      <w:r>
        <w:rPr>
          <w:noProof/>
        </w:rPr>
        <w:lastRenderedPageBreak/>
        <w:drawing>
          <wp:inline distT="0" distB="0" distL="0" distR="0" wp14:anchorId="45DDD3C2" wp14:editId="6B3A00AA">
            <wp:extent cx="6642100" cy="3736340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99AD" w14:textId="78A15774" w:rsidR="001E14EF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sz w:val="24"/>
          <w:szCs w:val="24"/>
        </w:rPr>
        <w:t xml:space="preserve">Fig. </w:t>
      </w:r>
      <w:r w:rsidRPr="00ED58EE">
        <w:rPr>
          <w:sz w:val="24"/>
          <w:szCs w:val="24"/>
        </w:rPr>
        <w:fldChar w:fldCharType="begin"/>
      </w:r>
      <w:r w:rsidRPr="00ED58EE">
        <w:rPr>
          <w:sz w:val="24"/>
          <w:szCs w:val="24"/>
        </w:rPr>
        <w:instrText xml:space="preserve"> SEQ Fig. \* ARABIC </w:instrText>
      </w:r>
      <w:r w:rsidRPr="00ED58EE">
        <w:rPr>
          <w:sz w:val="24"/>
          <w:szCs w:val="24"/>
        </w:rPr>
        <w:fldChar w:fldCharType="separate"/>
      </w:r>
      <w:r w:rsidR="00A50C80">
        <w:rPr>
          <w:noProof/>
          <w:sz w:val="24"/>
          <w:szCs w:val="24"/>
        </w:rPr>
        <w:t>5</w:t>
      </w:r>
      <w:r w:rsidRPr="00ED58EE">
        <w:rPr>
          <w:sz w:val="24"/>
          <w:szCs w:val="24"/>
        </w:rPr>
        <w:fldChar w:fldCharType="end"/>
      </w:r>
      <w:r w:rsidRPr="00ED58EE">
        <w:rPr>
          <w:sz w:val="24"/>
          <w:szCs w:val="24"/>
        </w:rPr>
        <w:t xml:space="preserve">  Prototipo en el ESP8266</w:t>
      </w:r>
    </w:p>
    <w:p w14:paraId="72C594D6" w14:textId="77777777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6F3957E7" w14:textId="77777777" w:rsidR="00ED58EE" w:rsidRDefault="00ED58EE" w:rsidP="00ED58EE">
      <w:pPr>
        <w:keepNext/>
      </w:pPr>
      <w:r>
        <w:rPr>
          <w:noProof/>
        </w:rPr>
        <w:drawing>
          <wp:inline distT="0" distB="0" distL="0" distR="0" wp14:anchorId="4F6E6005" wp14:editId="5BE98F20">
            <wp:extent cx="6642100" cy="3736340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0891" w14:textId="0D257F43" w:rsidR="00ED58EE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sz w:val="24"/>
          <w:szCs w:val="24"/>
        </w:rPr>
        <w:t xml:space="preserve">Fig. </w:t>
      </w:r>
      <w:r w:rsidRPr="00ED58EE">
        <w:rPr>
          <w:sz w:val="24"/>
          <w:szCs w:val="24"/>
        </w:rPr>
        <w:fldChar w:fldCharType="begin"/>
      </w:r>
      <w:r w:rsidRPr="00ED58EE">
        <w:rPr>
          <w:sz w:val="24"/>
          <w:szCs w:val="24"/>
        </w:rPr>
        <w:instrText xml:space="preserve"> SEQ Fig. \* ARABIC </w:instrText>
      </w:r>
      <w:r w:rsidRPr="00ED58EE">
        <w:rPr>
          <w:sz w:val="24"/>
          <w:szCs w:val="24"/>
        </w:rPr>
        <w:fldChar w:fldCharType="separate"/>
      </w:r>
      <w:r w:rsidR="00A50C80">
        <w:rPr>
          <w:noProof/>
          <w:sz w:val="24"/>
          <w:szCs w:val="24"/>
        </w:rPr>
        <w:t>6</w:t>
      </w:r>
      <w:r w:rsidRPr="00ED58EE">
        <w:rPr>
          <w:sz w:val="24"/>
          <w:szCs w:val="24"/>
        </w:rPr>
        <w:fldChar w:fldCharType="end"/>
      </w:r>
      <w:r w:rsidRPr="00ED58EE">
        <w:rPr>
          <w:sz w:val="24"/>
          <w:szCs w:val="24"/>
        </w:rPr>
        <w:t xml:space="preserve">  Medida Corporal en Tiempo Real</w:t>
      </w:r>
    </w:p>
    <w:p w14:paraId="76865672" w14:textId="313B4CA2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4AF7C29C" w14:textId="1DF1B9C2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5D700E35" w14:textId="2EDDF314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13C3085B" w14:textId="3C24467A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56B091BB" w14:textId="77777777" w:rsidR="00ED58EE" w:rsidRDefault="00ED58EE" w:rsidP="000E60EA">
      <w:pPr>
        <w:rPr>
          <w:rFonts w:ascii="Arial" w:hAnsi="Arial" w:cs="Arial"/>
          <w:noProof/>
          <w:sz w:val="28"/>
          <w:szCs w:val="28"/>
        </w:rPr>
      </w:pPr>
    </w:p>
    <w:p w14:paraId="0EDD5703" w14:textId="77777777" w:rsidR="00ED58EE" w:rsidRDefault="00ED58EE" w:rsidP="00ED58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B6FBAF" wp14:editId="66EEC914">
            <wp:extent cx="6723457" cy="249555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2" b="12495"/>
                    <a:stretch/>
                  </pic:blipFill>
                  <pic:spPr bwMode="auto">
                    <a:xfrm>
                      <a:off x="0" y="0"/>
                      <a:ext cx="6746621" cy="25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9A837" w14:textId="459EEA69" w:rsidR="001E14EF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sz w:val="24"/>
          <w:szCs w:val="24"/>
        </w:rPr>
        <w:t xml:space="preserve">Fig. </w:t>
      </w:r>
      <w:r w:rsidRPr="00ED58EE">
        <w:rPr>
          <w:sz w:val="24"/>
          <w:szCs w:val="24"/>
        </w:rPr>
        <w:fldChar w:fldCharType="begin"/>
      </w:r>
      <w:r w:rsidRPr="00ED58EE">
        <w:rPr>
          <w:sz w:val="24"/>
          <w:szCs w:val="24"/>
        </w:rPr>
        <w:instrText xml:space="preserve"> SEQ Fig. \* ARABIC </w:instrText>
      </w:r>
      <w:r w:rsidRPr="00ED58EE">
        <w:rPr>
          <w:sz w:val="24"/>
          <w:szCs w:val="24"/>
        </w:rPr>
        <w:fldChar w:fldCharType="separate"/>
      </w:r>
      <w:r w:rsidR="00A50C80">
        <w:rPr>
          <w:noProof/>
          <w:sz w:val="24"/>
          <w:szCs w:val="24"/>
        </w:rPr>
        <w:t>7</w:t>
      </w:r>
      <w:r w:rsidRPr="00ED58EE">
        <w:rPr>
          <w:sz w:val="24"/>
          <w:szCs w:val="24"/>
        </w:rPr>
        <w:fldChar w:fldCharType="end"/>
      </w:r>
      <w:r w:rsidRPr="00ED58EE">
        <w:rPr>
          <w:sz w:val="24"/>
          <w:szCs w:val="24"/>
        </w:rPr>
        <w:t xml:space="preserve"> Muestra de datos en la Pantalla OLED</w:t>
      </w:r>
    </w:p>
    <w:p w14:paraId="61A8B455" w14:textId="201AFEFE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D4C29EB" w14:textId="77777777" w:rsidR="00ED58EE" w:rsidRDefault="00ED58EE" w:rsidP="00ED58EE">
      <w:pPr>
        <w:keepNext/>
      </w:pPr>
      <w:r>
        <w:rPr>
          <w:noProof/>
        </w:rPr>
        <w:drawing>
          <wp:inline distT="0" distB="0" distL="0" distR="0" wp14:anchorId="49284303" wp14:editId="506953CC">
            <wp:extent cx="6642100" cy="3736340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BCC1" w14:textId="14B6324F" w:rsidR="001E14EF" w:rsidRPr="00ED58EE" w:rsidRDefault="00ED58EE" w:rsidP="00ED58EE">
      <w:pPr>
        <w:pStyle w:val="Descripcin"/>
        <w:jc w:val="center"/>
        <w:rPr>
          <w:rFonts w:ascii="Arial" w:hAnsi="Arial" w:cs="Arial"/>
          <w:noProof/>
          <w:sz w:val="40"/>
          <w:szCs w:val="40"/>
        </w:rPr>
      </w:pPr>
      <w:r w:rsidRPr="00ED58EE">
        <w:rPr>
          <w:sz w:val="24"/>
          <w:szCs w:val="24"/>
        </w:rPr>
        <w:t xml:space="preserve">Fig. </w:t>
      </w:r>
      <w:r w:rsidRPr="00ED58EE">
        <w:rPr>
          <w:sz w:val="24"/>
          <w:szCs w:val="24"/>
        </w:rPr>
        <w:fldChar w:fldCharType="begin"/>
      </w:r>
      <w:r w:rsidRPr="00ED58EE">
        <w:rPr>
          <w:sz w:val="24"/>
          <w:szCs w:val="24"/>
        </w:rPr>
        <w:instrText xml:space="preserve"> SEQ Fig. \* ARABIC </w:instrText>
      </w:r>
      <w:r w:rsidRPr="00ED58EE">
        <w:rPr>
          <w:sz w:val="24"/>
          <w:szCs w:val="24"/>
        </w:rPr>
        <w:fldChar w:fldCharType="separate"/>
      </w:r>
      <w:r w:rsidR="00A50C80">
        <w:rPr>
          <w:noProof/>
          <w:sz w:val="24"/>
          <w:szCs w:val="24"/>
        </w:rPr>
        <w:t>8</w:t>
      </w:r>
      <w:r w:rsidRPr="00ED58EE">
        <w:rPr>
          <w:sz w:val="24"/>
          <w:szCs w:val="24"/>
        </w:rPr>
        <w:fldChar w:fldCharType="end"/>
      </w:r>
      <w:r w:rsidRPr="00ED58EE">
        <w:rPr>
          <w:sz w:val="24"/>
          <w:szCs w:val="24"/>
        </w:rPr>
        <w:t xml:space="preserve"> Comparación de Medidas Corporales</w:t>
      </w:r>
    </w:p>
    <w:p w14:paraId="264A1704" w14:textId="0361CD06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5A03071D" w14:textId="4134DC9F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400879F" w14:textId="435F99A8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45969307" w14:textId="3C935AF2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7C14C2DD" w14:textId="77777777" w:rsidR="001E14EF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2C329F3E" w14:textId="77777777" w:rsidR="001E14EF" w:rsidRPr="00783D6D" w:rsidRDefault="001E14EF" w:rsidP="000E60EA">
      <w:pPr>
        <w:rPr>
          <w:rFonts w:ascii="Arial" w:hAnsi="Arial" w:cs="Arial"/>
          <w:noProof/>
          <w:sz w:val="28"/>
          <w:szCs w:val="28"/>
        </w:rPr>
      </w:pPr>
    </w:p>
    <w:p w14:paraId="6000DE2D" w14:textId="1C585F4F" w:rsidR="000E60EA" w:rsidRDefault="000E60EA" w:rsidP="000E60EA">
      <w:pPr>
        <w:rPr>
          <w:noProof/>
        </w:rPr>
      </w:pPr>
    </w:p>
    <w:p w14:paraId="054D0FF4" w14:textId="4DE76252" w:rsidR="000E60EA" w:rsidRDefault="000E60EA" w:rsidP="000E60EA">
      <w:pPr>
        <w:rPr>
          <w:noProof/>
        </w:rPr>
      </w:pPr>
    </w:p>
    <w:p w14:paraId="40B3BF94" w14:textId="4AC957CC" w:rsidR="00ED58EE" w:rsidRDefault="00ED58EE" w:rsidP="000E60EA">
      <w:pPr>
        <w:rPr>
          <w:noProof/>
        </w:rPr>
      </w:pPr>
    </w:p>
    <w:p w14:paraId="293A0E71" w14:textId="3348DD05" w:rsidR="00ED58EE" w:rsidRDefault="00ED58EE" w:rsidP="000E60EA">
      <w:pPr>
        <w:rPr>
          <w:noProof/>
        </w:rPr>
      </w:pPr>
    </w:p>
    <w:p w14:paraId="0D53C5BD" w14:textId="61D58A9F" w:rsidR="00ED58EE" w:rsidRDefault="00ED58EE" w:rsidP="000E60EA">
      <w:pPr>
        <w:rPr>
          <w:noProof/>
        </w:rPr>
      </w:pPr>
    </w:p>
    <w:p w14:paraId="5833E0FC" w14:textId="594AFA9D" w:rsidR="00ED58EE" w:rsidRDefault="00ED58EE" w:rsidP="000E60EA">
      <w:pPr>
        <w:rPr>
          <w:noProof/>
        </w:rPr>
      </w:pPr>
    </w:p>
    <w:p w14:paraId="2C7D356C" w14:textId="5A7748A6" w:rsidR="00ED58EE" w:rsidRDefault="00ED58EE" w:rsidP="000E60EA">
      <w:pPr>
        <w:rPr>
          <w:noProof/>
        </w:rPr>
      </w:pPr>
    </w:p>
    <w:p w14:paraId="2D2AEF08" w14:textId="6320E0DE" w:rsidR="00ED58EE" w:rsidRDefault="00ED58EE" w:rsidP="000E60EA">
      <w:pPr>
        <w:rPr>
          <w:noProof/>
        </w:rPr>
      </w:pPr>
    </w:p>
    <w:p w14:paraId="7F5F921D" w14:textId="10757134" w:rsidR="00ED58EE" w:rsidRDefault="00ED58EE" w:rsidP="000E60EA">
      <w:pPr>
        <w:rPr>
          <w:noProof/>
        </w:rPr>
      </w:pPr>
    </w:p>
    <w:p w14:paraId="04848560" w14:textId="6AFD712A" w:rsidR="00ED58EE" w:rsidRDefault="00ED58EE" w:rsidP="000E60EA">
      <w:pPr>
        <w:rPr>
          <w:noProof/>
        </w:rPr>
      </w:pPr>
    </w:p>
    <w:p w14:paraId="17EB486E" w14:textId="3846544A" w:rsidR="00ED58EE" w:rsidRDefault="00ED58EE" w:rsidP="000E60EA">
      <w:pPr>
        <w:rPr>
          <w:noProof/>
        </w:rPr>
      </w:pPr>
    </w:p>
    <w:p w14:paraId="7D1C7ACA" w14:textId="489F8467" w:rsidR="00ED58EE" w:rsidRDefault="00ED58EE" w:rsidP="000E60EA">
      <w:pPr>
        <w:rPr>
          <w:noProof/>
        </w:rPr>
      </w:pPr>
    </w:p>
    <w:p w14:paraId="2AA74859" w14:textId="6E8F4B81" w:rsidR="00ED58EE" w:rsidRDefault="00ED58EE" w:rsidP="000E60EA">
      <w:pPr>
        <w:rPr>
          <w:noProof/>
        </w:rPr>
      </w:pPr>
    </w:p>
    <w:p w14:paraId="0A509784" w14:textId="50D15BF9" w:rsidR="00ED58EE" w:rsidRDefault="00ED58EE" w:rsidP="000E60EA">
      <w:pPr>
        <w:rPr>
          <w:noProof/>
        </w:rPr>
      </w:pPr>
    </w:p>
    <w:p w14:paraId="0AC24211" w14:textId="77777777" w:rsidR="00ED58EE" w:rsidRDefault="00ED58EE" w:rsidP="000E60EA">
      <w:pPr>
        <w:rPr>
          <w:noProof/>
        </w:rPr>
      </w:pPr>
    </w:p>
    <w:p w14:paraId="07CE6C2A" w14:textId="15183D22" w:rsidR="000E60EA" w:rsidRDefault="000E60EA" w:rsidP="000E60EA">
      <w:pPr>
        <w:rPr>
          <w:noProof/>
        </w:rPr>
      </w:pPr>
    </w:p>
    <w:p w14:paraId="5DEE0BD4" w14:textId="1048B2FD" w:rsidR="000E60EA" w:rsidRDefault="000E60EA" w:rsidP="000E60EA">
      <w:pPr>
        <w:rPr>
          <w:noProof/>
        </w:rPr>
      </w:pPr>
    </w:p>
    <w:p w14:paraId="500747C3" w14:textId="4258D1FE" w:rsidR="000E60EA" w:rsidRDefault="000E60EA" w:rsidP="000E60EA">
      <w:pPr>
        <w:rPr>
          <w:noProof/>
        </w:rPr>
      </w:pPr>
    </w:p>
    <w:p w14:paraId="647CC20E" w14:textId="212D898D" w:rsidR="000E60EA" w:rsidRDefault="000E60EA" w:rsidP="000E60EA">
      <w:pPr>
        <w:rPr>
          <w:noProof/>
        </w:rPr>
      </w:pPr>
    </w:p>
    <w:p w14:paraId="6B02A05D" w14:textId="5ECF0E30" w:rsidR="000E60EA" w:rsidRDefault="000E60EA" w:rsidP="000E60EA">
      <w:pPr>
        <w:rPr>
          <w:noProof/>
        </w:rPr>
      </w:pPr>
    </w:p>
    <w:p w14:paraId="11E465CD" w14:textId="77777777" w:rsidR="00E20A7E" w:rsidRPr="00E20A7E" w:rsidRDefault="00E20A7E" w:rsidP="00E20A7E"/>
    <w:p w14:paraId="409FB939" w14:textId="77777777" w:rsidR="00A24793" w:rsidRPr="0000352C" w:rsidRDefault="00A24793">
      <w:pPr>
        <w:rPr>
          <w:noProof/>
        </w:rPr>
      </w:pPr>
    </w:p>
    <w:tbl>
      <w:tblPr>
        <w:tblW w:w="10659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674"/>
        <w:gridCol w:w="992"/>
      </w:tblGrid>
      <w:tr w:rsidR="0031055C" w:rsidRPr="0000352C" w14:paraId="065798EC" w14:textId="77777777" w:rsidTr="00C673F6">
        <w:trPr>
          <w:trHeight w:val="3821"/>
        </w:trPr>
        <w:tc>
          <w:tcPr>
            <w:tcW w:w="993" w:type="dxa"/>
            <w:vMerge w:val="restart"/>
            <w:shd w:val="clear" w:color="auto" w:fill="00C1C7" w:themeFill="accent2"/>
          </w:tcPr>
          <w:p w14:paraId="4A919E91" w14:textId="77777777" w:rsidR="0031055C" w:rsidRPr="0000352C" w:rsidRDefault="0031055C" w:rsidP="0031055C">
            <w:pPr>
              <w:pStyle w:val="Delimitadorgrfico"/>
              <w:rPr>
                <w:noProof/>
              </w:rPr>
            </w:pPr>
          </w:p>
        </w:tc>
        <w:tc>
          <w:tcPr>
            <w:tcW w:w="8674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F7CF8DE" w14:textId="77777777" w:rsidR="0031055C" w:rsidRPr="0000352C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08642E79" w14:textId="77777777" w:rsidR="0031055C" w:rsidRPr="0000352C" w:rsidRDefault="0031055C" w:rsidP="00D6375E">
            <w:pPr>
              <w:rPr>
                <w:noProof/>
              </w:rPr>
            </w:pPr>
          </w:p>
        </w:tc>
      </w:tr>
      <w:tr w:rsidR="0031055C" w:rsidRPr="0000352C" w14:paraId="3D5E3BBD" w14:textId="77777777" w:rsidTr="00A31A5B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69925BB7" w14:textId="77777777" w:rsidR="0031055C" w:rsidRPr="0000352C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2ED56E59" w14:textId="0235998D" w:rsidR="0031055C" w:rsidRPr="0000352C" w:rsidRDefault="000E3D28" w:rsidP="00A24793">
            <w:pPr>
              <w:pStyle w:val="Cit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952195" wp14:editId="646280B7">
                  <wp:extent cx="4785482" cy="2518913"/>
                  <wp:effectExtent l="0" t="0" r="0" b="0"/>
                  <wp:docPr id="34" name="Imagen 34" descr="Resultado de imagen de 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I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8512" cy="25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4CF71144" w14:textId="77777777" w:rsidR="0031055C" w:rsidRPr="0000352C" w:rsidRDefault="0031055C" w:rsidP="00D6375E">
            <w:pPr>
              <w:rPr>
                <w:noProof/>
              </w:rPr>
            </w:pPr>
          </w:p>
        </w:tc>
      </w:tr>
      <w:tr w:rsidR="0031055C" w:rsidRPr="0000352C" w14:paraId="54A7B0D7" w14:textId="77777777" w:rsidTr="00C673F6">
        <w:trPr>
          <w:trHeight w:val="4309"/>
        </w:trPr>
        <w:tc>
          <w:tcPr>
            <w:tcW w:w="993" w:type="dxa"/>
            <w:vMerge/>
            <w:shd w:val="clear" w:color="auto" w:fill="00C1C7" w:themeFill="accent2"/>
          </w:tcPr>
          <w:p w14:paraId="632699ED" w14:textId="77777777" w:rsidR="0031055C" w:rsidRPr="0000352C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5AEBF1E3" w14:textId="77777777" w:rsidR="0031055C" w:rsidRPr="0000352C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28AB74AC" w14:textId="77777777" w:rsidR="0031055C" w:rsidRPr="0000352C" w:rsidRDefault="0031055C" w:rsidP="00D6375E">
            <w:pPr>
              <w:rPr>
                <w:noProof/>
              </w:rPr>
            </w:pPr>
          </w:p>
        </w:tc>
      </w:tr>
    </w:tbl>
    <w:p w14:paraId="40381773" w14:textId="77777777" w:rsidR="00A81248" w:rsidRPr="0000352C" w:rsidRDefault="00C66528">
      <w:pPr>
        <w:rPr>
          <w:noProof/>
        </w:rPr>
      </w:pPr>
      <w:r w:rsidRPr="0000352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1C47C57" wp14:editId="49E30506">
                <wp:simplePos x="0" y="0"/>
                <wp:positionH relativeFrom="column">
                  <wp:posOffset>-430964</wp:posOffset>
                </wp:positionH>
                <wp:positionV relativeFrom="paragraph">
                  <wp:posOffset>-9522460</wp:posOffset>
                </wp:positionV>
                <wp:extent cx="7771130" cy="9572295"/>
                <wp:effectExtent l="0" t="0" r="1270" b="0"/>
                <wp:wrapNone/>
                <wp:docPr id="23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5722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07F8E" id="Forma" o:spid="_x0000_s1026" style="position:absolute;margin-left:-33.95pt;margin-top:-749.8pt;width:611.9pt;height:753.7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786148;3885565,4786148;3885565,4786148;3885565,4786148" o:connectangles="0,90,180,270"/>
              </v:shape>
            </w:pict>
          </mc:Fallback>
        </mc:AlternateContent>
      </w:r>
    </w:p>
    <w:sectPr w:rsidR="00A81248" w:rsidRPr="0000352C" w:rsidSect="00CB393F">
      <w:footerReference w:type="even" r:id="rId28"/>
      <w:footerReference w:type="default" r:id="rId29"/>
      <w:pgSz w:w="11906" w:h="16838" w:code="9"/>
      <w:pgMar w:top="720" w:right="726" w:bottom="1077" w:left="720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2DC7E" w14:textId="77777777" w:rsidR="00B26745" w:rsidRDefault="00B26745" w:rsidP="001205A1">
      <w:r>
        <w:separator/>
      </w:r>
    </w:p>
  </w:endnote>
  <w:endnote w:type="continuationSeparator" w:id="0">
    <w:p w14:paraId="12BFDA53" w14:textId="77777777" w:rsidR="00B26745" w:rsidRDefault="00B26745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F68AF80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0E21852A" w14:textId="77777777" w:rsidR="001205A1" w:rsidRDefault="001205A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b w:val="0"/>
        <w:bCs/>
      </w:rPr>
      <w:id w:val="-10413583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5654F8C" w14:textId="77777777" w:rsidR="001205A1" w:rsidRPr="00E21878" w:rsidRDefault="001205A1" w:rsidP="001739D4">
        <w:pPr>
          <w:pStyle w:val="Piedepgina"/>
          <w:framePr w:wrap="none" w:vAnchor="text" w:hAnchor="margin" w:xAlign="right" w:y="1"/>
          <w:rPr>
            <w:rStyle w:val="Nmerodepgina"/>
            <w:b w:val="0"/>
            <w:bCs/>
          </w:rPr>
        </w:pPr>
        <w:r w:rsidRPr="00E21878">
          <w:rPr>
            <w:rStyle w:val="Nmerodepgina"/>
            <w:b w:val="0"/>
            <w:bCs/>
            <w:lang w:bidi="es-ES"/>
          </w:rPr>
          <w:fldChar w:fldCharType="begin"/>
        </w:r>
        <w:r w:rsidRPr="00E21878">
          <w:rPr>
            <w:rStyle w:val="Nmerodepgina"/>
            <w:b w:val="0"/>
            <w:bCs/>
            <w:lang w:bidi="es-ES"/>
          </w:rPr>
          <w:instrText xml:space="preserve"> PAGE </w:instrText>
        </w:r>
        <w:r w:rsidRPr="00E21878">
          <w:rPr>
            <w:rStyle w:val="Nmerodepgina"/>
            <w:b w:val="0"/>
            <w:bCs/>
            <w:lang w:bidi="es-ES"/>
          </w:rPr>
          <w:fldChar w:fldCharType="separate"/>
        </w:r>
        <w:r w:rsidR="00A84125" w:rsidRPr="00E21878">
          <w:rPr>
            <w:rStyle w:val="Nmerodepgina"/>
            <w:b w:val="0"/>
            <w:bCs/>
            <w:noProof/>
            <w:lang w:bidi="es-ES"/>
          </w:rPr>
          <w:t>4</w:t>
        </w:r>
        <w:r w:rsidRPr="00E21878">
          <w:rPr>
            <w:rStyle w:val="Nmerodepgina"/>
            <w:b w:val="0"/>
            <w:bCs/>
            <w:lang w:bidi="es-ES"/>
          </w:rPr>
          <w:fldChar w:fldCharType="end"/>
        </w:r>
      </w:p>
    </w:sdtContent>
  </w:sdt>
  <w:tbl>
    <w:tblPr>
      <w:tblW w:w="5329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</w:tblGrid>
    <w:tr w:rsidR="00E21878" w14:paraId="16714C3E" w14:textId="77777777" w:rsidTr="00E21878">
      <w:tc>
        <w:tcPr>
          <w:tcW w:w="5329" w:type="dxa"/>
        </w:tcPr>
        <w:p w14:paraId="43AB1C81" w14:textId="77777777" w:rsidR="00E21878" w:rsidRPr="001205A1" w:rsidRDefault="00E21878" w:rsidP="00A31A5B">
          <w:pPr>
            <w:pStyle w:val="Piedepgina"/>
          </w:pPr>
        </w:p>
      </w:tc>
    </w:tr>
  </w:tbl>
  <w:p w14:paraId="1386B607" w14:textId="77777777" w:rsidR="001205A1" w:rsidRDefault="001205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3798C7" w14:textId="77777777" w:rsidR="00B26745" w:rsidRDefault="00B26745" w:rsidP="001205A1">
      <w:r>
        <w:separator/>
      </w:r>
    </w:p>
  </w:footnote>
  <w:footnote w:type="continuationSeparator" w:id="0">
    <w:p w14:paraId="2E1CC410" w14:textId="77777777" w:rsidR="00B26745" w:rsidRDefault="00B26745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482A66"/>
    <w:multiLevelType w:val="hybridMultilevel"/>
    <w:tmpl w:val="801C1E8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DD"/>
    <w:rsid w:val="0000352C"/>
    <w:rsid w:val="000C4ED1"/>
    <w:rsid w:val="000E3D28"/>
    <w:rsid w:val="000E60EA"/>
    <w:rsid w:val="00112AE5"/>
    <w:rsid w:val="001205A1"/>
    <w:rsid w:val="001E14EF"/>
    <w:rsid w:val="002560A5"/>
    <w:rsid w:val="002877E8"/>
    <w:rsid w:val="002B0D15"/>
    <w:rsid w:val="002E7C4E"/>
    <w:rsid w:val="002F6762"/>
    <w:rsid w:val="0031055C"/>
    <w:rsid w:val="00340D9A"/>
    <w:rsid w:val="00371EE1"/>
    <w:rsid w:val="003A798E"/>
    <w:rsid w:val="00413AFD"/>
    <w:rsid w:val="00416A9E"/>
    <w:rsid w:val="00425A99"/>
    <w:rsid w:val="00551763"/>
    <w:rsid w:val="005D0F98"/>
    <w:rsid w:val="005E6B25"/>
    <w:rsid w:val="005F4F46"/>
    <w:rsid w:val="00695FDD"/>
    <w:rsid w:val="006C60E6"/>
    <w:rsid w:val="006C65EB"/>
    <w:rsid w:val="00716DC0"/>
    <w:rsid w:val="00783D6D"/>
    <w:rsid w:val="007B0740"/>
    <w:rsid w:val="007C1BAB"/>
    <w:rsid w:val="00A15CF7"/>
    <w:rsid w:val="00A24793"/>
    <w:rsid w:val="00A31A5B"/>
    <w:rsid w:val="00A50C80"/>
    <w:rsid w:val="00A81248"/>
    <w:rsid w:val="00A84125"/>
    <w:rsid w:val="00AC46A2"/>
    <w:rsid w:val="00B26745"/>
    <w:rsid w:val="00B63A7F"/>
    <w:rsid w:val="00BB45ED"/>
    <w:rsid w:val="00C40A6B"/>
    <w:rsid w:val="00C616B1"/>
    <w:rsid w:val="00C66528"/>
    <w:rsid w:val="00C66BFC"/>
    <w:rsid w:val="00C673F6"/>
    <w:rsid w:val="00C915F0"/>
    <w:rsid w:val="00C97E77"/>
    <w:rsid w:val="00CB393F"/>
    <w:rsid w:val="00E20A7E"/>
    <w:rsid w:val="00E21878"/>
    <w:rsid w:val="00EC4AA3"/>
    <w:rsid w:val="00ED58EE"/>
    <w:rsid w:val="00FB65B8"/>
    <w:rsid w:val="00FC20A1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28ACB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character" w:styleId="Hipervnculo">
    <w:name w:val="Hyperlink"/>
    <w:basedOn w:val="Fuentedeprrafopredeter"/>
    <w:uiPriority w:val="99"/>
    <w:unhideWhenUsed/>
    <w:rsid w:val="00695FDD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5F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783D6D"/>
    <w:rPr>
      <w:b/>
      <w:bCs/>
    </w:rPr>
  </w:style>
  <w:style w:type="paragraph" w:styleId="Prrafodelista">
    <w:name w:val="List Paragraph"/>
    <w:basedOn w:val="Normal"/>
    <w:uiPriority w:val="34"/>
    <w:semiHidden/>
    <w:qFormat/>
    <w:rsid w:val="00716DC0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qFormat/>
    <w:rsid w:val="00ED58E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14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rticulo.mercadolibre.com.pe/MPE-434446450-sensor-de-temperatura-infrarrojo-mlx90614-_JM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NalCY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Jazz.dotx</Template>
  <TotalTime>0</TotalTime>
  <Pages>10</Pages>
  <Words>480</Words>
  <Characters>2642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2020-03-16T22:55:00Z</dcterms:created>
  <dcterms:modified xsi:type="dcterms:W3CDTF">2020-06-06T22:35:00Z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